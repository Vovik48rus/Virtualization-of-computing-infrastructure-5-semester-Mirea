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6E1332B8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7A44A97C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18D62C18" wp14:editId="4E4C733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6FF0C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695E4495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718DA1FF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618C95DE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130F234" wp14:editId="5DC88463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5FEA1B4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079E74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3FAACF9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16EA6ED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3AAAA3D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3F5C4D5E" w14:textId="0E542CEF" w:rsidR="00D75352" w:rsidRPr="00C12CC0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val="en-US"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C12CC0" w:rsidRPr="00C12CC0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C12CC0">
        <w:rPr>
          <w:rFonts w:eastAsia="Droid Sans Fallback" w:cs="Times New Roman"/>
          <w:b/>
          <w:kern w:val="2"/>
          <w:sz w:val="32"/>
          <w:szCs w:val="32"/>
          <w:lang w:val="en-US" w:eastAsia="zh-CN" w:bidi="hi-IN"/>
        </w:rPr>
        <w:t>2</w:t>
      </w:r>
    </w:p>
    <w:p w14:paraId="5310D5F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E40EE2" w:rsidRPr="00E40EE2">
        <w:rPr>
          <w:rFonts w:eastAsia="Droid Sans Fallback" w:cs="Times New Roman"/>
          <w:kern w:val="2"/>
          <w:szCs w:val="28"/>
          <w:lang w:eastAsia="zh-CN" w:bidi="hi-IN"/>
        </w:rPr>
        <w:t>Виртуализация вычислительной инфраструктуры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47ECE46E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6604344A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A56DD0A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016AA087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611DAE86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729D10FD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EA1B1BA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C2BD64E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ИВБО-20-23. Деревянных.В.С</w:t>
            </w:r>
          </w:p>
        </w:tc>
        <w:tc>
          <w:tcPr>
            <w:tcW w:w="1666" w:type="dxa"/>
            <w:gridSpan w:val="2"/>
          </w:tcPr>
          <w:p w14:paraId="68C94ED7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DE28C83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735417A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66BC4E17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4ABD3647" w14:textId="77777777" w:rsidR="00D75352" w:rsidRPr="00D75352" w:rsidRDefault="00850B4C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Старший преподаватель</w:t>
            </w:r>
          </w:p>
          <w:p w14:paraId="57D8155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7B77264" w14:textId="77777777" w:rsidR="00D75352" w:rsidRPr="00D75352" w:rsidRDefault="00E40EE2" w:rsidP="00E40EE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E40EE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Воронцов Юрий Алексеевич</w:t>
            </w:r>
          </w:p>
        </w:tc>
        <w:tc>
          <w:tcPr>
            <w:tcW w:w="1666" w:type="dxa"/>
            <w:gridSpan w:val="2"/>
          </w:tcPr>
          <w:p w14:paraId="73AC1A40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C7804BC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35A60F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D468DD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5FD831C4" w14:textId="77777777" w:rsidTr="0045473C">
        <w:tc>
          <w:tcPr>
            <w:tcW w:w="2547" w:type="dxa"/>
          </w:tcPr>
          <w:p w14:paraId="610CB22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F1B6E4A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A62EAD8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03FA091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A3C805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156006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511CA2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68428E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721383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076BF8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69F135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FB67E6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71CD27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7C237C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0E1C6DF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097381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44FDDD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6FD606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7167780D" w14:textId="77777777" w:rsidR="00D002F8" w:rsidRDefault="00695930" w:rsidP="00D75352">
      <w:pPr>
        <w:pStyle w:val="a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lastRenderedPageBreak/>
        <w:t>ПРАКТИЧЕСК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Ая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РАБОТ</w:t>
      </w:r>
      <w:r w:rsidR="009708EF">
        <w:rPr>
          <w:rFonts w:eastAsia="Droid Sans Fallback" w:cs="Times New Roman"/>
          <w:kern w:val="2"/>
          <w:sz w:val="32"/>
          <w:szCs w:val="32"/>
          <w:lang w:eastAsia="zh-CN" w:bidi="hi-IN"/>
        </w:rPr>
        <w:t>а</w:t>
      </w:r>
    </w:p>
    <w:p w14:paraId="29756CA8" w14:textId="77777777" w:rsidR="00695930" w:rsidRDefault="00695930" w:rsidP="00695930">
      <w:pPr>
        <w:pStyle w:val="2"/>
        <w:rPr>
          <w:lang w:val="en-US" w:eastAsia="zh-CN" w:bidi="hi-IN"/>
        </w:rPr>
      </w:pPr>
      <w:r>
        <w:rPr>
          <w:lang w:eastAsia="zh-CN" w:bidi="hi-IN"/>
        </w:rPr>
        <w:t>Задание</w:t>
      </w:r>
    </w:p>
    <w:p w14:paraId="152CB94F" w14:textId="77777777" w:rsidR="00500964" w:rsidRPr="00500964" w:rsidRDefault="00500964" w:rsidP="00500964">
      <w:pPr>
        <w:rPr>
          <w:lang w:eastAsia="zh-CN" w:bidi="hi-IN"/>
        </w:rPr>
      </w:pPr>
      <w:r w:rsidRPr="00500964">
        <w:rPr>
          <w:lang w:eastAsia="zh-CN" w:bidi="hi-IN"/>
        </w:rPr>
        <w:t>Загрузить в Proxmox образ на основе Cloud-init согласно варианту;</w:t>
      </w:r>
    </w:p>
    <w:p w14:paraId="3382F414" w14:textId="77777777" w:rsidR="00500964" w:rsidRPr="00500964" w:rsidRDefault="00500964" w:rsidP="00500964">
      <w:pPr>
        <w:rPr>
          <w:lang w:eastAsia="zh-CN" w:bidi="hi-IN"/>
        </w:rPr>
      </w:pPr>
      <w:r w:rsidRPr="00500964">
        <w:rPr>
          <w:lang w:eastAsia="zh-CN" w:bidi="hi-IN"/>
        </w:rPr>
        <w:t>1. Подготовить шаблон ВМ с Cloud-init;</w:t>
      </w:r>
    </w:p>
    <w:p w14:paraId="5AF173D3" w14:textId="77777777" w:rsidR="00500964" w:rsidRPr="00500964" w:rsidRDefault="00500964" w:rsidP="00500964">
      <w:pPr>
        <w:rPr>
          <w:lang w:eastAsia="zh-CN" w:bidi="hi-IN"/>
        </w:rPr>
      </w:pPr>
      <w:r w:rsidRPr="00500964">
        <w:rPr>
          <w:lang w:eastAsia="zh-CN" w:bidi="hi-IN"/>
        </w:rPr>
        <w:t>2. Клонировать шаблон ВМ при помощи полного клонирования и настроить его при помощи вкладки Cloud-init;</w:t>
      </w:r>
    </w:p>
    <w:p w14:paraId="4A5B289C" w14:textId="725250C4" w:rsidR="00500964" w:rsidRDefault="00500964" w:rsidP="00500964">
      <w:pPr>
        <w:rPr>
          <w:lang w:val="en-US" w:eastAsia="zh-CN" w:bidi="hi-IN"/>
        </w:rPr>
      </w:pPr>
      <w:r w:rsidRPr="00500964">
        <w:rPr>
          <w:lang w:eastAsia="zh-CN" w:bidi="hi-IN"/>
        </w:rPr>
        <w:t>3. Подключиться к клонированной виртуальной машины при помощи SSH и SSH-ключа.</w:t>
      </w:r>
    </w:p>
    <w:p w14:paraId="0D7CF4D3" w14:textId="6435EE0C" w:rsidR="00500964" w:rsidRDefault="00500964" w:rsidP="00500964">
      <w:pPr>
        <w:rPr>
          <w:lang w:eastAsia="zh-CN" w:bidi="hi-IN"/>
        </w:rPr>
      </w:pPr>
      <w:r>
        <w:rPr>
          <w:lang w:eastAsia="zh-CN" w:bidi="hi-IN"/>
        </w:rPr>
        <w:t>Вариант</w:t>
      </w:r>
      <w:r w:rsidRPr="00500964">
        <w:rPr>
          <w:lang w:val="en-US" w:eastAsia="zh-CN" w:bidi="hi-IN"/>
        </w:rPr>
        <w:t xml:space="preserve">: </w:t>
      </w:r>
      <w:r w:rsidRPr="00500964">
        <w:rPr>
          <w:lang w:val="en-US" w:eastAsia="zh-CN" w:bidi="hi-IN"/>
        </w:rPr>
        <w:t xml:space="preserve">Ubuntu 24.04 </w:t>
      </w:r>
      <w:r w:rsidRPr="00500964">
        <w:rPr>
          <w:lang w:eastAsia="zh-CN" w:bidi="hi-IN"/>
        </w:rPr>
        <w:t>или</w:t>
      </w:r>
      <w:r w:rsidRPr="00500964">
        <w:rPr>
          <w:lang w:val="en-US" w:eastAsia="zh-CN" w:bidi="hi-IN"/>
        </w:rPr>
        <w:t xml:space="preserve"> Alt Linux 10 Cloud</w:t>
      </w:r>
    </w:p>
    <w:p w14:paraId="59219A13" w14:textId="1B88C6DF" w:rsidR="00500964" w:rsidRDefault="00500964" w:rsidP="00500964">
      <w:pPr>
        <w:pStyle w:val="2"/>
        <w:rPr>
          <w:lang w:val="en-US" w:eastAsia="zh-CN" w:bidi="hi-IN"/>
        </w:rPr>
      </w:pPr>
      <w:r>
        <w:rPr>
          <w:lang w:eastAsia="zh-CN" w:bidi="hi-IN"/>
        </w:rPr>
        <w:t>Ход выполнения</w:t>
      </w:r>
    </w:p>
    <w:p w14:paraId="04357457" w14:textId="48B5AB83" w:rsidR="00D45B28" w:rsidRPr="00D45B28" w:rsidRDefault="00D45B28" w:rsidP="00D45B28">
      <w:pPr>
        <w:rPr>
          <w:lang w:eastAsia="zh-CN" w:bidi="hi-IN"/>
        </w:rPr>
      </w:pPr>
      <w:r>
        <w:rPr>
          <w:lang w:eastAsia="zh-CN" w:bidi="hi-IN"/>
        </w:rPr>
        <w:t>Шаблон ВМ.</w:t>
      </w:r>
    </w:p>
    <w:p w14:paraId="252DF15C" w14:textId="53B41DC2" w:rsidR="00500964" w:rsidRDefault="00274910" w:rsidP="00274910">
      <w:pPr>
        <w:pStyle w:val="af5"/>
        <w:rPr>
          <w:lang w:val="en-US" w:eastAsia="zh-CN" w:bidi="hi-IN"/>
        </w:rPr>
      </w:pPr>
      <w:r w:rsidRPr="00751D12">
        <w:rPr>
          <w:lang w:val="en-US"/>
        </w:rPr>
        <w:drawing>
          <wp:inline distT="0" distB="0" distL="0" distR="0" wp14:anchorId="3FE687E6" wp14:editId="09F85607">
            <wp:extent cx="5940425" cy="2982595"/>
            <wp:effectExtent l="0" t="0" r="3175" b="8255"/>
            <wp:docPr id="86192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EE7C" w14:textId="769A6182" w:rsidR="00274910" w:rsidRDefault="00D45B28" w:rsidP="00274910">
      <w:pPr>
        <w:pStyle w:val="af5"/>
        <w:rPr>
          <w:lang w:eastAsia="zh-CN" w:bidi="hi-IN"/>
        </w:rPr>
      </w:pPr>
      <w:r>
        <w:rPr>
          <w:lang w:eastAsia="zh-CN" w:bidi="hi-IN"/>
        </w:rPr>
        <w:t>Рисунок 1 – Шаблон ВМ.</w:t>
      </w:r>
    </w:p>
    <w:p w14:paraId="402763E6" w14:textId="1BF310B3" w:rsidR="00D45B28" w:rsidRPr="00D45B28" w:rsidRDefault="00D45B28" w:rsidP="00D45B28">
      <w:pPr>
        <w:rPr>
          <w:lang w:eastAsia="zh-CN" w:bidi="hi-IN"/>
        </w:rPr>
      </w:pPr>
      <w:r>
        <w:rPr>
          <w:lang w:eastAsia="zh-CN" w:bidi="hi-IN"/>
        </w:rPr>
        <w:t>Список ВМ.</w:t>
      </w:r>
    </w:p>
    <w:p w14:paraId="6D525098" w14:textId="7EE3CC71" w:rsidR="00274910" w:rsidRDefault="00274910" w:rsidP="00274910">
      <w:pPr>
        <w:pStyle w:val="af5"/>
        <w:rPr>
          <w:lang w:val="en-US" w:eastAsia="zh-CN" w:bidi="hi-IN"/>
        </w:rPr>
      </w:pPr>
      <w:r w:rsidRPr="00751D12">
        <w:rPr>
          <w:lang w:val="en-US"/>
        </w:rPr>
        <w:lastRenderedPageBreak/>
        <w:drawing>
          <wp:inline distT="0" distB="0" distL="0" distR="0" wp14:anchorId="0426FA9F" wp14:editId="61BC61A4">
            <wp:extent cx="4286848" cy="2295845"/>
            <wp:effectExtent l="0" t="0" r="0" b="9525"/>
            <wp:docPr id="120351096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096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F60F" w14:textId="2776D167" w:rsidR="00274910" w:rsidRDefault="00D45B28" w:rsidP="00274910">
      <w:pPr>
        <w:pStyle w:val="af5"/>
        <w:rPr>
          <w:lang w:eastAsia="zh-CN" w:bidi="hi-IN"/>
        </w:rPr>
      </w:pPr>
      <w:r>
        <w:rPr>
          <w:lang w:eastAsia="zh-CN" w:bidi="hi-IN"/>
        </w:rPr>
        <w:t xml:space="preserve">Рисунок 2 - </w:t>
      </w:r>
      <w:r>
        <w:rPr>
          <w:lang w:eastAsia="zh-CN" w:bidi="hi-IN"/>
        </w:rPr>
        <w:t>Список ВМ</w:t>
      </w:r>
      <w:r>
        <w:rPr>
          <w:lang w:eastAsia="zh-CN" w:bidi="hi-IN"/>
        </w:rPr>
        <w:t>.</w:t>
      </w:r>
    </w:p>
    <w:p w14:paraId="5DE24E16" w14:textId="2EF2F29B" w:rsidR="00D45B28" w:rsidRPr="00D45B28" w:rsidRDefault="00D45B28" w:rsidP="00D45B28">
      <w:pPr>
        <w:rPr>
          <w:lang w:eastAsia="zh-CN" w:bidi="hi-IN"/>
        </w:rPr>
      </w:pPr>
      <w:r>
        <w:rPr>
          <w:lang w:eastAsia="zh-CN" w:bidi="hi-IN"/>
        </w:rPr>
        <w:t>ВМ</w:t>
      </w:r>
      <w:r>
        <w:rPr>
          <w:lang w:eastAsia="zh-CN" w:bidi="hi-IN"/>
        </w:rPr>
        <w:t>.</w:t>
      </w:r>
    </w:p>
    <w:p w14:paraId="3F66B1B6" w14:textId="480548F3" w:rsidR="00274910" w:rsidRDefault="00274910" w:rsidP="00274910">
      <w:pPr>
        <w:pStyle w:val="af5"/>
        <w:rPr>
          <w:lang w:val="en-US" w:eastAsia="zh-CN" w:bidi="hi-IN"/>
        </w:rPr>
      </w:pPr>
      <w:r w:rsidRPr="00751D12">
        <w:rPr>
          <w:lang w:val="en-US"/>
        </w:rPr>
        <w:drawing>
          <wp:inline distT="0" distB="0" distL="0" distR="0" wp14:anchorId="0DCC64DA" wp14:editId="7545B91D">
            <wp:extent cx="5940425" cy="2526665"/>
            <wp:effectExtent l="0" t="0" r="3175" b="6985"/>
            <wp:docPr id="2542423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23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1558" w14:textId="0A2EDA65" w:rsidR="00274910" w:rsidRDefault="00D45B28" w:rsidP="00D45B28">
      <w:pPr>
        <w:pStyle w:val="af5"/>
        <w:rPr>
          <w:lang w:eastAsia="zh-CN" w:bidi="hi-IN"/>
        </w:rPr>
      </w:pPr>
      <w:r>
        <w:rPr>
          <w:lang w:eastAsia="zh-CN" w:bidi="hi-IN"/>
        </w:rPr>
        <w:t xml:space="preserve">Рисунок </w:t>
      </w:r>
      <w:r>
        <w:rPr>
          <w:lang w:eastAsia="zh-CN" w:bidi="hi-IN"/>
        </w:rPr>
        <w:t>3 - ВМ</w:t>
      </w:r>
      <w:r>
        <w:rPr>
          <w:lang w:eastAsia="zh-CN" w:bidi="hi-IN"/>
        </w:rPr>
        <w:t>.</w:t>
      </w:r>
    </w:p>
    <w:p w14:paraId="6EED4465" w14:textId="7C97B2F1" w:rsidR="00D45B28" w:rsidRPr="00D45B28" w:rsidRDefault="00D45B28" w:rsidP="00D45B28">
      <w:pPr>
        <w:rPr>
          <w:lang w:eastAsia="zh-CN" w:bidi="hi-IN"/>
        </w:rPr>
      </w:pPr>
      <w:r w:rsidRPr="00D45B28">
        <w:rPr>
          <w:lang w:eastAsia="zh-CN" w:bidi="hi-IN"/>
        </w:rPr>
        <w:t>Сеть на ВМ</w:t>
      </w:r>
      <w:r>
        <w:rPr>
          <w:lang w:eastAsia="zh-CN" w:bidi="hi-IN"/>
        </w:rPr>
        <w:t>.</w:t>
      </w:r>
    </w:p>
    <w:p w14:paraId="518861DE" w14:textId="47AFCD04" w:rsidR="00274910" w:rsidRDefault="00274910" w:rsidP="00274910">
      <w:pPr>
        <w:pStyle w:val="af5"/>
        <w:rPr>
          <w:lang w:val="en-US" w:eastAsia="zh-CN" w:bidi="hi-IN"/>
        </w:rPr>
      </w:pPr>
      <w:r w:rsidRPr="003D3B27">
        <w:rPr>
          <w:noProof/>
          <w:lang w:val="en-US"/>
        </w:rPr>
        <w:drawing>
          <wp:inline distT="0" distB="0" distL="0" distR="0" wp14:anchorId="3E58F369" wp14:editId="757EDEA1">
            <wp:extent cx="5940425" cy="1841500"/>
            <wp:effectExtent l="0" t="0" r="3175" b="6350"/>
            <wp:docPr id="317126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6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313F" w14:textId="34ECA70A" w:rsidR="00D45B28" w:rsidRPr="00D45B28" w:rsidRDefault="00D45B28" w:rsidP="00D45B28">
      <w:pPr>
        <w:pStyle w:val="af5"/>
        <w:rPr>
          <w:lang w:eastAsia="zh-CN" w:bidi="hi-IN"/>
        </w:rPr>
      </w:pPr>
      <w:r>
        <w:rPr>
          <w:lang w:eastAsia="zh-CN" w:bidi="hi-IN"/>
        </w:rPr>
        <w:t xml:space="preserve">Рисунок </w:t>
      </w:r>
      <w:r>
        <w:rPr>
          <w:lang w:eastAsia="zh-CN" w:bidi="hi-IN"/>
        </w:rPr>
        <w:t>4</w:t>
      </w:r>
      <w:r>
        <w:rPr>
          <w:lang w:eastAsia="zh-CN" w:bidi="hi-IN"/>
        </w:rPr>
        <w:t xml:space="preserve"> -</w:t>
      </w:r>
      <w:r>
        <w:rPr>
          <w:lang w:eastAsia="zh-CN" w:bidi="hi-IN"/>
        </w:rPr>
        <w:t>Сеть на ВМ</w:t>
      </w:r>
      <w:r>
        <w:rPr>
          <w:lang w:eastAsia="zh-CN" w:bidi="hi-IN"/>
        </w:rPr>
        <w:t>.</w:t>
      </w:r>
    </w:p>
    <w:p w14:paraId="2BBB9F4F" w14:textId="1674743F" w:rsidR="00274910" w:rsidRPr="00D45B28" w:rsidRDefault="00D45B28" w:rsidP="00D45B28">
      <w:pPr>
        <w:rPr>
          <w:lang w:eastAsia="zh-CN" w:bidi="hi-IN"/>
        </w:rPr>
      </w:pPr>
      <w:r>
        <w:rPr>
          <w:lang w:eastAsia="zh-CN" w:bidi="hi-IN"/>
        </w:rPr>
        <w:t xml:space="preserve">Подключение по </w:t>
      </w:r>
      <w:r>
        <w:rPr>
          <w:lang w:val="en-US" w:eastAsia="zh-CN" w:bidi="hi-IN"/>
        </w:rPr>
        <w:t>shh</w:t>
      </w:r>
      <w:r w:rsidRPr="00D45B28">
        <w:rPr>
          <w:lang w:eastAsia="zh-CN" w:bidi="hi-IN"/>
        </w:rPr>
        <w:t xml:space="preserve"> </w:t>
      </w:r>
      <w:r>
        <w:rPr>
          <w:lang w:eastAsia="zh-CN" w:bidi="hi-IN"/>
        </w:rPr>
        <w:t>из хостовой системы в ВМ.</w:t>
      </w:r>
    </w:p>
    <w:p w14:paraId="1509B38E" w14:textId="32C7BB48" w:rsidR="00274910" w:rsidRDefault="00274910" w:rsidP="00274910">
      <w:pPr>
        <w:pStyle w:val="af5"/>
        <w:rPr>
          <w:lang w:val="en-US" w:eastAsia="zh-CN" w:bidi="hi-IN"/>
        </w:rPr>
      </w:pPr>
      <w:r w:rsidRPr="003D3B27">
        <w:rPr>
          <w:noProof/>
          <w:lang w:val="en-US"/>
        </w:rPr>
        <w:lastRenderedPageBreak/>
        <w:drawing>
          <wp:inline distT="0" distB="0" distL="0" distR="0" wp14:anchorId="33688655" wp14:editId="359CC964">
            <wp:extent cx="5940425" cy="7037705"/>
            <wp:effectExtent l="0" t="0" r="3175" b="0"/>
            <wp:docPr id="34197914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914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425D" w14:textId="14401B46" w:rsidR="00F622D8" w:rsidRPr="00F622D8" w:rsidRDefault="00F622D8" w:rsidP="00274910">
      <w:pPr>
        <w:pStyle w:val="af5"/>
        <w:rPr>
          <w:lang w:eastAsia="zh-CN" w:bidi="hi-IN"/>
        </w:rPr>
      </w:pPr>
      <w:r>
        <w:rPr>
          <w:lang w:eastAsia="zh-CN" w:bidi="hi-IN"/>
        </w:rPr>
        <w:t xml:space="preserve">Рисунок 5 - </w:t>
      </w:r>
      <w:r>
        <w:rPr>
          <w:lang w:eastAsia="zh-CN" w:bidi="hi-IN"/>
        </w:rPr>
        <w:t xml:space="preserve">Подключение по </w:t>
      </w:r>
      <w:r>
        <w:rPr>
          <w:lang w:val="en-US" w:eastAsia="zh-CN" w:bidi="hi-IN"/>
        </w:rPr>
        <w:t>shh</w:t>
      </w:r>
      <w:r w:rsidRPr="00D45B28">
        <w:rPr>
          <w:lang w:eastAsia="zh-CN" w:bidi="hi-IN"/>
        </w:rPr>
        <w:t xml:space="preserve"> </w:t>
      </w:r>
      <w:r>
        <w:rPr>
          <w:lang w:eastAsia="zh-CN" w:bidi="hi-IN"/>
        </w:rPr>
        <w:t>из хостовой системы в В</w:t>
      </w:r>
      <w:r>
        <w:rPr>
          <w:lang w:eastAsia="zh-CN" w:bidi="hi-IN"/>
        </w:rPr>
        <w:t>М</w:t>
      </w:r>
    </w:p>
    <w:sectPr w:rsidR="00F622D8" w:rsidRPr="00F622D8" w:rsidSect="00C71B45">
      <w:footerReference w:type="default" r:id="rId14"/>
      <w:footerReference w:type="first" r:id="rId1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E0951" w14:textId="77777777" w:rsidR="00EA3B39" w:rsidRDefault="00EA3B39" w:rsidP="009E241C">
      <w:pPr>
        <w:spacing w:line="240" w:lineRule="auto"/>
      </w:pPr>
      <w:r>
        <w:separator/>
      </w:r>
    </w:p>
  </w:endnote>
  <w:endnote w:type="continuationSeparator" w:id="0">
    <w:p w14:paraId="40F062F9" w14:textId="77777777" w:rsidR="00EA3B39" w:rsidRDefault="00EA3B39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Droid Sans Fallback">
    <w:altName w:val="Times New Roman"/>
    <w:charset w:val="01"/>
    <w:family w:val="auto"/>
    <w:pitch w:val="default"/>
  </w:font>
  <w:font w:name="FreeSans">
    <w:altName w:val="Times New Roman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59978E6C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8684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947E" w14:textId="77777777" w:rsidR="00EA3B39" w:rsidRDefault="00EA3B39" w:rsidP="009E241C">
      <w:pPr>
        <w:spacing w:line="240" w:lineRule="auto"/>
      </w:pPr>
      <w:r>
        <w:separator/>
      </w:r>
    </w:p>
  </w:footnote>
  <w:footnote w:type="continuationSeparator" w:id="0">
    <w:p w14:paraId="56EF7571" w14:textId="77777777" w:rsidR="00EA3B39" w:rsidRDefault="00EA3B39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113AE"/>
    <w:multiLevelType w:val="multilevel"/>
    <w:tmpl w:val="33140CD4"/>
    <w:lvl w:ilvl="0">
      <w:start w:val="1"/>
      <w:numFmt w:val="decimal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4"/>
  </w:num>
  <w:num w:numId="2" w16cid:durableId="1203590824">
    <w:abstractNumId w:val="0"/>
  </w:num>
  <w:num w:numId="3" w16cid:durableId="373892793">
    <w:abstractNumId w:val="10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3"/>
  </w:num>
  <w:num w:numId="7" w16cid:durableId="736441645">
    <w:abstractNumId w:val="4"/>
  </w:num>
  <w:num w:numId="8" w16cid:durableId="1370030234">
    <w:abstractNumId w:val="11"/>
  </w:num>
  <w:num w:numId="9" w16cid:durableId="1448086367">
    <w:abstractNumId w:val="20"/>
  </w:num>
  <w:num w:numId="10" w16cid:durableId="262810773">
    <w:abstractNumId w:val="9"/>
  </w:num>
  <w:num w:numId="11" w16cid:durableId="899051698">
    <w:abstractNumId w:val="8"/>
  </w:num>
  <w:num w:numId="12" w16cid:durableId="2125804398">
    <w:abstractNumId w:val="6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5"/>
  </w:num>
  <w:num w:numId="21" w16cid:durableId="1242906757">
    <w:abstractNumId w:val="15"/>
  </w:num>
  <w:num w:numId="22" w16cid:durableId="2876616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7"/>
  </w:num>
  <w:num w:numId="24" w16cid:durableId="1373845190">
    <w:abstractNumId w:val="18"/>
  </w:num>
  <w:num w:numId="25" w16cid:durableId="993534610">
    <w:abstractNumId w:val="16"/>
  </w:num>
  <w:num w:numId="26" w16cid:durableId="616714593">
    <w:abstractNumId w:val="12"/>
  </w:num>
  <w:num w:numId="27" w16cid:durableId="1383365082">
    <w:abstractNumId w:val="19"/>
  </w:num>
  <w:num w:numId="28" w16cid:durableId="5385104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C0"/>
    <w:rsid w:val="0002764F"/>
    <w:rsid w:val="00041E78"/>
    <w:rsid w:val="0004690E"/>
    <w:rsid w:val="00057229"/>
    <w:rsid w:val="000723CE"/>
    <w:rsid w:val="000931F0"/>
    <w:rsid w:val="00096692"/>
    <w:rsid w:val="000A204F"/>
    <w:rsid w:val="000B2708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76E6"/>
    <w:rsid w:val="001420E5"/>
    <w:rsid w:val="00175E98"/>
    <w:rsid w:val="0019537C"/>
    <w:rsid w:val="001A1E28"/>
    <w:rsid w:val="001C0F6C"/>
    <w:rsid w:val="001C28B4"/>
    <w:rsid w:val="001D61BB"/>
    <w:rsid w:val="001F068F"/>
    <w:rsid w:val="00213301"/>
    <w:rsid w:val="00262F0D"/>
    <w:rsid w:val="00264A1A"/>
    <w:rsid w:val="00274910"/>
    <w:rsid w:val="002835CA"/>
    <w:rsid w:val="002846A0"/>
    <w:rsid w:val="00284D74"/>
    <w:rsid w:val="00293E58"/>
    <w:rsid w:val="002B5FD2"/>
    <w:rsid w:val="002C34A4"/>
    <w:rsid w:val="002D630F"/>
    <w:rsid w:val="002E4052"/>
    <w:rsid w:val="002E57A4"/>
    <w:rsid w:val="002F3F4E"/>
    <w:rsid w:val="003020AB"/>
    <w:rsid w:val="00305889"/>
    <w:rsid w:val="00306E42"/>
    <w:rsid w:val="0032675E"/>
    <w:rsid w:val="003734CE"/>
    <w:rsid w:val="00397A90"/>
    <w:rsid w:val="003A0882"/>
    <w:rsid w:val="003B0A14"/>
    <w:rsid w:val="003B4E87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4474"/>
    <w:rsid w:val="0044386D"/>
    <w:rsid w:val="00476D22"/>
    <w:rsid w:val="004970CF"/>
    <w:rsid w:val="004A361A"/>
    <w:rsid w:val="004A6D8F"/>
    <w:rsid w:val="004A7F7F"/>
    <w:rsid w:val="004D41EA"/>
    <w:rsid w:val="004D4AF9"/>
    <w:rsid w:val="004E29FE"/>
    <w:rsid w:val="004F2ABF"/>
    <w:rsid w:val="00500964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15D0"/>
    <w:rsid w:val="005E4761"/>
    <w:rsid w:val="00604FF0"/>
    <w:rsid w:val="00611D7C"/>
    <w:rsid w:val="00613B3A"/>
    <w:rsid w:val="006165FA"/>
    <w:rsid w:val="006343F4"/>
    <w:rsid w:val="0064100B"/>
    <w:rsid w:val="00672C75"/>
    <w:rsid w:val="00682895"/>
    <w:rsid w:val="006873F3"/>
    <w:rsid w:val="00694FB1"/>
    <w:rsid w:val="00695930"/>
    <w:rsid w:val="006A20CE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74165"/>
    <w:rsid w:val="00775098"/>
    <w:rsid w:val="0079261E"/>
    <w:rsid w:val="007A44FE"/>
    <w:rsid w:val="007E63EC"/>
    <w:rsid w:val="00803B7E"/>
    <w:rsid w:val="00804139"/>
    <w:rsid w:val="0082118E"/>
    <w:rsid w:val="008220F3"/>
    <w:rsid w:val="00830FE3"/>
    <w:rsid w:val="008421AA"/>
    <w:rsid w:val="00850B4C"/>
    <w:rsid w:val="00857DA4"/>
    <w:rsid w:val="00881DDF"/>
    <w:rsid w:val="00887A57"/>
    <w:rsid w:val="008C0618"/>
    <w:rsid w:val="008D2A2A"/>
    <w:rsid w:val="009012D6"/>
    <w:rsid w:val="00911A3F"/>
    <w:rsid w:val="009174B2"/>
    <w:rsid w:val="009368C6"/>
    <w:rsid w:val="009452DE"/>
    <w:rsid w:val="00954847"/>
    <w:rsid w:val="009708EF"/>
    <w:rsid w:val="00973B47"/>
    <w:rsid w:val="0098029A"/>
    <w:rsid w:val="00985242"/>
    <w:rsid w:val="00992595"/>
    <w:rsid w:val="009A5667"/>
    <w:rsid w:val="009B08F7"/>
    <w:rsid w:val="009B51F7"/>
    <w:rsid w:val="009E241C"/>
    <w:rsid w:val="00A111F3"/>
    <w:rsid w:val="00A308BC"/>
    <w:rsid w:val="00A3205E"/>
    <w:rsid w:val="00A346C7"/>
    <w:rsid w:val="00A3564A"/>
    <w:rsid w:val="00A61A56"/>
    <w:rsid w:val="00A7314D"/>
    <w:rsid w:val="00A81D7D"/>
    <w:rsid w:val="00A82134"/>
    <w:rsid w:val="00AA0CF4"/>
    <w:rsid w:val="00AA0F56"/>
    <w:rsid w:val="00AB14B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12CC0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AF9"/>
    <w:rsid w:val="00CF4695"/>
    <w:rsid w:val="00CF590B"/>
    <w:rsid w:val="00D002F8"/>
    <w:rsid w:val="00D076E6"/>
    <w:rsid w:val="00D1185C"/>
    <w:rsid w:val="00D13578"/>
    <w:rsid w:val="00D45B28"/>
    <w:rsid w:val="00D52270"/>
    <w:rsid w:val="00D75352"/>
    <w:rsid w:val="00D77325"/>
    <w:rsid w:val="00D91ABD"/>
    <w:rsid w:val="00D946F1"/>
    <w:rsid w:val="00DB150D"/>
    <w:rsid w:val="00DD7BA2"/>
    <w:rsid w:val="00E255D2"/>
    <w:rsid w:val="00E32D44"/>
    <w:rsid w:val="00E40EE2"/>
    <w:rsid w:val="00E4258E"/>
    <w:rsid w:val="00E43C76"/>
    <w:rsid w:val="00E44488"/>
    <w:rsid w:val="00E5182F"/>
    <w:rsid w:val="00E57CD5"/>
    <w:rsid w:val="00E623C3"/>
    <w:rsid w:val="00E82BE6"/>
    <w:rsid w:val="00EA3B39"/>
    <w:rsid w:val="00EB3A38"/>
    <w:rsid w:val="00F04843"/>
    <w:rsid w:val="00F10392"/>
    <w:rsid w:val="00F16674"/>
    <w:rsid w:val="00F40189"/>
    <w:rsid w:val="00F479F7"/>
    <w:rsid w:val="00F622D8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A651A"/>
  <w15:chartTrackingRefBased/>
  <w15:docId w15:val="{77374CA9-7C0E-4B68-8AD1-B5095349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42;&#1080;&#1088;&#1090;&#1091;&#1072;&#1083;&#1080;&#1079;&#1072;&#1094;&#1080;&#1103;%20&#1074;&#1099;&#1095;&#1080;&#1089;&#1083;&#1080;&#1090;&#1077;&#1083;&#1100;&#1085;&#1086;&#1081;%20&#1080;&#1085;&#1092;&#1088;&#1072;&#1089;&#1090;&#1088;&#1091;&#1082;&#1090;&#1091;&#1088;&#1099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58</TotalTime>
  <Pages>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2</cp:revision>
  <cp:lastPrinted>2025-03-03T01:57:00Z</cp:lastPrinted>
  <dcterms:created xsi:type="dcterms:W3CDTF">2025-10-11T11:10:00Z</dcterms:created>
  <dcterms:modified xsi:type="dcterms:W3CDTF">2025-10-11T12:12:00Z</dcterms:modified>
</cp:coreProperties>
</file>